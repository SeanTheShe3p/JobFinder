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E50A" w14:textId="77777777" w:rsidR="00E16D14" w:rsidRDefault="00E16D14" w:rsidP="00E16D14">
      <w:pPr>
        <w:pStyle w:val="ImagePlaceholder"/>
      </w:pPr>
      <w:r w:rsidRPr="00E16D1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AD0AA5A" wp14:editId="6224226C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35407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f15533 [3204]" stroked="f" strokeweight="1pt">
                <w10:anchorlock/>
              </v:rect>
            </w:pict>
          </mc:Fallback>
        </mc:AlternateContent>
      </w:r>
    </w:p>
    <w:p w14:paraId="7D728BF8" w14:textId="3223198A" w:rsidR="00CE3B09" w:rsidRPr="0034004F" w:rsidRDefault="0034004F" w:rsidP="00CC0FFE">
      <w:pPr>
        <w:pStyle w:val="Title"/>
        <w:rPr>
          <w:sz w:val="88"/>
          <w:szCs w:val="88"/>
        </w:rPr>
      </w:pPr>
      <w:r w:rsidRPr="0034004F">
        <w:rPr>
          <w:sz w:val="88"/>
          <w:szCs w:val="88"/>
        </w:rPr>
        <w:t>Sean widdowson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55"/>
        <w:gridCol w:w="4865"/>
      </w:tblGrid>
      <w:tr w:rsidR="00E16D14" w14:paraId="654BB1A4" w14:textId="77777777" w:rsidTr="0034004F">
        <w:tc>
          <w:tcPr>
            <w:tcW w:w="9720" w:type="dxa"/>
            <w:gridSpan w:val="2"/>
          </w:tcPr>
          <w:p w14:paraId="2E70930B" w14:textId="77D55098" w:rsidR="00E16D14" w:rsidRPr="00304FD1" w:rsidRDefault="0034004F" w:rsidP="00E67EB2">
            <w:pPr>
              <w:pStyle w:val="Subtitle"/>
            </w:pPr>
            <w:r>
              <w:t>(815) 451-7386</w:t>
            </w:r>
            <w:r w:rsidR="00E16D14" w:rsidRPr="00195EF4">
              <w:t xml:space="preserve"> | </w:t>
            </w:r>
            <w:r>
              <w:t>seantheshe3p@gmail.com</w:t>
            </w:r>
            <w:r w:rsidR="00E16D14">
              <w:t xml:space="preserve"> </w:t>
            </w:r>
            <w:r w:rsidR="00E16D14" w:rsidRPr="00195EF4">
              <w:t xml:space="preserve">| </w:t>
            </w:r>
            <w:r>
              <w:t>www.seanwiddowson.com</w:t>
            </w:r>
            <w:r w:rsidR="00E16D14">
              <w:t xml:space="preserve"> </w:t>
            </w:r>
          </w:p>
          <w:p w14:paraId="2FC5E0D8" w14:textId="77777777" w:rsidR="00E16D14" w:rsidRPr="00304FD1" w:rsidRDefault="00E16D14" w:rsidP="00E67EB2"/>
          <w:p w14:paraId="554F7BC2" w14:textId="0BFFB551" w:rsidR="00E16D14" w:rsidRDefault="0034004F" w:rsidP="00E67EB2">
            <w:proofErr w:type="gramStart"/>
            <w:r>
              <w:t>Ambitious</w:t>
            </w:r>
            <w:proofErr w:type="gramEnd"/>
            <w:r>
              <w:t xml:space="preserve"> college graduate and passionate about web and mobile development. Seeking a challenging opportunity to apply my technical skills and creativity to create apps and websites that are intuitive, efficient and meaningful to all users. </w:t>
            </w:r>
            <w:proofErr w:type="gramStart"/>
            <w:r>
              <w:t>Motivated</w:t>
            </w:r>
            <w:proofErr w:type="gramEnd"/>
            <w:r>
              <w:t xml:space="preserve"> to join a collaborative team that values strong communication and continued learning</w:t>
            </w:r>
            <w:r>
              <w:t>.</w:t>
            </w:r>
          </w:p>
        </w:tc>
      </w:tr>
      <w:tr w:rsidR="00E16D14" w14:paraId="04428FE5" w14:textId="77777777" w:rsidTr="0034004F">
        <w:trPr>
          <w:trHeight w:val="117"/>
        </w:trPr>
        <w:tc>
          <w:tcPr>
            <w:tcW w:w="9720" w:type="dxa"/>
            <w:gridSpan w:val="2"/>
          </w:tcPr>
          <w:p w14:paraId="23EADD90" w14:textId="77777777" w:rsidR="00E16D14" w:rsidRDefault="00E16D14" w:rsidP="00907A85"/>
        </w:tc>
      </w:tr>
      <w:tr w:rsidR="00E16D14" w14:paraId="30CB88C7" w14:textId="77777777" w:rsidTr="0034004F">
        <w:trPr>
          <w:trHeight w:val="331"/>
        </w:trPr>
        <w:tc>
          <w:tcPr>
            <w:tcW w:w="9720" w:type="dxa"/>
            <w:gridSpan w:val="2"/>
          </w:tcPr>
          <w:p w14:paraId="0896E89C" w14:textId="5DA1136B" w:rsidR="00E16D14" w:rsidRDefault="0034004F" w:rsidP="00E16D14">
            <w:pPr>
              <w:pStyle w:val="Heading1"/>
            </w:pPr>
            <w:r>
              <w:t>Personal Projects</w:t>
            </w:r>
          </w:p>
          <w:p w14:paraId="6B1ECBEF" w14:textId="77777777" w:rsidR="0034004F" w:rsidRPr="0099164A" w:rsidRDefault="0034004F" w:rsidP="0034004F">
            <w:pPr>
              <w:pStyle w:val="Heading2"/>
            </w:pPr>
            <w:r>
              <w:t>Next</w:t>
            </w:r>
          </w:p>
          <w:p w14:paraId="1782755B" w14:textId="77777777" w:rsidR="0034004F" w:rsidRPr="0099164A" w:rsidRDefault="0034004F" w:rsidP="0034004F">
            <w:r>
              <w:t>www.nex7.io</w:t>
            </w:r>
          </w:p>
          <w:p w14:paraId="02DCDC55" w14:textId="77777777" w:rsidR="0034004F" w:rsidRPr="0099164A" w:rsidRDefault="0034004F" w:rsidP="0034004F">
            <w:pPr>
              <w:pStyle w:val="Heading3"/>
            </w:pPr>
            <w:r>
              <w:t>ASP.NET Core, React.JS, C#, MySQL</w:t>
            </w:r>
          </w:p>
          <w:p w14:paraId="2E2B6572" w14:textId="2073F30E" w:rsidR="0034004F" w:rsidRDefault="0034004F" w:rsidP="0034004F">
            <w:r>
              <w:t>Next is a full stack social media webapp created on the .net framework with a React.JS frontend. It is a personal project I took from the ground up teaching myself .net and MVC, building upon knowledge I already had in html, CSS and JavaScript.</w:t>
            </w:r>
          </w:p>
          <w:p w14:paraId="0460AB4F" w14:textId="77777777" w:rsidR="0034004F" w:rsidRPr="0099164A" w:rsidRDefault="0034004F" w:rsidP="0034004F"/>
          <w:p w14:paraId="51DF9D41" w14:textId="77777777" w:rsidR="0034004F" w:rsidRDefault="0034004F" w:rsidP="0034004F">
            <w:pPr>
              <w:pStyle w:val="Heading2"/>
            </w:pPr>
            <w:proofErr w:type="spellStart"/>
            <w:r>
              <w:t>LondonLocal</w:t>
            </w:r>
            <w:proofErr w:type="spellEnd"/>
          </w:p>
          <w:p w14:paraId="0AA0B476" w14:textId="77777777" w:rsidR="0034004F" w:rsidRPr="00D61A0E" w:rsidRDefault="0034004F" w:rsidP="0034004F">
            <w:r w:rsidRPr="00D61A0E">
              <w:t>https://github.com/SeanTheShe3p</w:t>
            </w:r>
          </w:p>
          <w:p w14:paraId="5237D148" w14:textId="77777777" w:rsidR="0034004F" w:rsidRPr="0099164A" w:rsidRDefault="0034004F" w:rsidP="0034004F">
            <w:pPr>
              <w:pStyle w:val="Heading3"/>
            </w:pPr>
            <w:r>
              <w:t>Kotlin, Firebase, API</w:t>
            </w:r>
          </w:p>
          <w:p w14:paraId="39EC1417" w14:textId="42649CC2" w:rsidR="00E16D14" w:rsidRDefault="0034004F" w:rsidP="0034004F">
            <w:proofErr w:type="spellStart"/>
            <w:r>
              <w:t>LondonLocal</w:t>
            </w:r>
            <w:proofErr w:type="spellEnd"/>
            <w:r>
              <w:t xml:space="preserve"> is a location sharing and local deal app built for android.  This project has taught me </w:t>
            </w:r>
            <w:proofErr w:type="gramStart"/>
            <w:r>
              <w:t>a further</w:t>
            </w:r>
            <w:proofErr w:type="gramEnd"/>
            <w:r>
              <w:t xml:space="preserve"> knowledge of the Kotlin language and the MVVM structure. It utilizes APIs to get location data and utilizes Firebase for the backend</w:t>
            </w:r>
          </w:p>
        </w:tc>
      </w:tr>
      <w:tr w:rsidR="00E16D14" w14:paraId="5930BAF4" w14:textId="77777777" w:rsidTr="0034004F">
        <w:trPr>
          <w:trHeight w:val="315"/>
        </w:trPr>
        <w:tc>
          <w:tcPr>
            <w:tcW w:w="9720" w:type="dxa"/>
            <w:gridSpan w:val="2"/>
          </w:tcPr>
          <w:p w14:paraId="0B4B0CA5" w14:textId="77777777" w:rsidR="00E16D14" w:rsidRDefault="00E16D14" w:rsidP="00907A85"/>
        </w:tc>
      </w:tr>
      <w:tr w:rsidR="00E16D14" w14:paraId="7ACA39E4" w14:textId="77777777" w:rsidTr="0034004F">
        <w:trPr>
          <w:trHeight w:val="1719"/>
        </w:trPr>
        <w:tc>
          <w:tcPr>
            <w:tcW w:w="9720" w:type="dxa"/>
            <w:gridSpan w:val="2"/>
          </w:tcPr>
          <w:p w14:paraId="3D811881" w14:textId="77777777" w:rsidR="00E16D14" w:rsidRPr="00385FE3" w:rsidRDefault="00085AE4" w:rsidP="00907A85">
            <w:pPr>
              <w:pStyle w:val="Heading1"/>
            </w:pPr>
            <w:sdt>
              <w:sdtPr>
                <w:id w:val="507877070"/>
                <w:placeholder>
                  <w:docPart w:val="F3D71D8A7A9E4CF5851D9207D166CF68"/>
                </w:placeholder>
                <w:temporary/>
                <w:showingPlcHdr/>
                <w15:appearance w15:val="hidden"/>
              </w:sdtPr>
              <w:sdtEndPr/>
              <w:sdtContent>
                <w:r w:rsidR="00E16D14">
                  <w:t>Education</w:t>
                </w:r>
              </w:sdtContent>
            </w:sdt>
          </w:p>
          <w:p w14:paraId="0E7BE651" w14:textId="77777777" w:rsidR="0034004F" w:rsidRPr="0099164A" w:rsidRDefault="0034004F" w:rsidP="0034004F">
            <w:pPr>
              <w:pStyle w:val="Heading2"/>
            </w:pPr>
            <w:r>
              <w:t>Bachelor of Arts Computer Science</w:t>
            </w:r>
          </w:p>
          <w:p w14:paraId="423F74C9" w14:textId="77777777" w:rsidR="0034004F" w:rsidRPr="0099164A" w:rsidRDefault="0034004F" w:rsidP="0034004F">
            <w:r>
              <w:t>Southern Illinois University Edwardsville</w:t>
            </w:r>
          </w:p>
          <w:p w14:paraId="232FC5F6" w14:textId="1770282D" w:rsidR="00E16D14" w:rsidRPr="0010570D" w:rsidRDefault="0034004F" w:rsidP="0034004F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 w:hanging="360"/>
            </w:pPr>
            <w:r>
              <w:t>December 2026</w:t>
            </w:r>
          </w:p>
        </w:tc>
      </w:tr>
      <w:tr w:rsidR="00E16D14" w14:paraId="37F85E72" w14:textId="77777777" w:rsidTr="0034004F">
        <w:trPr>
          <w:trHeight w:val="331"/>
        </w:trPr>
        <w:tc>
          <w:tcPr>
            <w:tcW w:w="9720" w:type="dxa"/>
            <w:gridSpan w:val="2"/>
          </w:tcPr>
          <w:p w14:paraId="3B1BE3A1" w14:textId="77777777" w:rsidR="00E16D14" w:rsidRDefault="00E16D14" w:rsidP="00E67EB2"/>
        </w:tc>
      </w:tr>
      <w:tr w:rsidR="00E16D14" w14:paraId="57EC4F61" w14:textId="77777777" w:rsidTr="0034004F">
        <w:tc>
          <w:tcPr>
            <w:tcW w:w="9720" w:type="dxa"/>
            <w:gridSpan w:val="2"/>
          </w:tcPr>
          <w:p w14:paraId="4E4C15C7" w14:textId="77777777" w:rsidR="00E16D14" w:rsidRDefault="00085AE4" w:rsidP="00E67EB2">
            <w:pPr>
              <w:pStyle w:val="Heading1"/>
            </w:pPr>
            <w:sdt>
              <w:sdtPr>
                <w:id w:val="1921290404"/>
                <w:placeholder>
                  <w:docPart w:val="653A3DDE671B4FD9AAC87CA861298BA4"/>
                </w:placeholder>
                <w:temporary/>
                <w:showingPlcHdr/>
                <w15:appearance w15:val="hidden"/>
              </w:sdtPr>
              <w:sdtEndPr/>
              <w:sdtContent>
                <w:r w:rsidR="00E16D14" w:rsidRPr="00FA7765">
                  <w:t>Skills</w:t>
                </w:r>
              </w:sdtContent>
            </w:sdt>
          </w:p>
        </w:tc>
      </w:tr>
      <w:tr w:rsidR="00E16D14" w14:paraId="518EE34B" w14:textId="77777777" w:rsidTr="0034004F">
        <w:tc>
          <w:tcPr>
            <w:tcW w:w="4855" w:type="dxa"/>
          </w:tcPr>
          <w:p w14:paraId="594CD17C" w14:textId="5CD18411" w:rsidR="0034004F" w:rsidRDefault="0034004F" w:rsidP="0034004F">
            <w:pPr>
              <w:pStyle w:val="ListBullet"/>
            </w:pPr>
            <w:r>
              <w:t xml:space="preserve">Strong knowledge of web development </w:t>
            </w:r>
          </w:p>
          <w:p w14:paraId="227E7848" w14:textId="77777777" w:rsidR="0034004F" w:rsidRDefault="0034004F" w:rsidP="0034004F">
            <w:pPr>
              <w:pStyle w:val="ListBullet"/>
            </w:pPr>
            <w:r>
              <w:t>Agile/Scrum methodology</w:t>
            </w:r>
          </w:p>
          <w:p w14:paraId="3804B359" w14:textId="7F04A6D1" w:rsidR="00E16D14" w:rsidRDefault="0034004F" w:rsidP="0034004F">
            <w:pPr>
              <w:pStyle w:val="ListBullet"/>
            </w:pPr>
            <w:r>
              <w:t>MVC/MVVM</w:t>
            </w:r>
          </w:p>
        </w:tc>
        <w:tc>
          <w:tcPr>
            <w:tcW w:w="4865" w:type="dxa"/>
          </w:tcPr>
          <w:p w14:paraId="105291E9" w14:textId="749D2503" w:rsidR="0034004F" w:rsidRDefault="0034004F" w:rsidP="0034004F">
            <w:pPr>
              <w:pStyle w:val="ListBullet"/>
            </w:pPr>
            <w:r>
              <w:t>UI/UX talent</w:t>
            </w:r>
          </w:p>
          <w:p w14:paraId="4AB44D85" w14:textId="77777777" w:rsidR="0034004F" w:rsidRDefault="0034004F" w:rsidP="0034004F">
            <w:pPr>
              <w:pStyle w:val="ListBullet"/>
            </w:pPr>
            <w:r>
              <w:t>Cross Platform/native app technologies</w:t>
            </w:r>
          </w:p>
          <w:p w14:paraId="343788FB" w14:textId="09F136F5" w:rsidR="00E16D14" w:rsidRDefault="0034004F" w:rsidP="0034004F">
            <w:pPr>
              <w:pStyle w:val="ListBullet"/>
            </w:pPr>
            <w:r>
              <w:t>Strong communication and personal skills</w:t>
            </w:r>
          </w:p>
        </w:tc>
      </w:tr>
      <w:tr w:rsidR="0034004F" w14:paraId="02F59FA0" w14:textId="77777777" w:rsidTr="0034004F">
        <w:tc>
          <w:tcPr>
            <w:tcW w:w="4855" w:type="dxa"/>
          </w:tcPr>
          <w:p w14:paraId="4B5DE889" w14:textId="77777777" w:rsidR="0034004F" w:rsidRDefault="0034004F" w:rsidP="0034004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865" w:type="dxa"/>
          </w:tcPr>
          <w:p w14:paraId="6CAEA4D0" w14:textId="77777777" w:rsidR="0034004F" w:rsidRDefault="0034004F" w:rsidP="0034004F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34004F" w14:paraId="77019E39" w14:textId="77777777" w:rsidTr="0034004F">
        <w:trPr>
          <w:trHeight w:val="1467"/>
        </w:trPr>
        <w:tc>
          <w:tcPr>
            <w:tcW w:w="9720" w:type="dxa"/>
            <w:gridSpan w:val="2"/>
          </w:tcPr>
          <w:p w14:paraId="78D805C5" w14:textId="77777777" w:rsidR="0034004F" w:rsidRDefault="0034004F" w:rsidP="0034004F">
            <w:pPr>
              <w:pStyle w:val="Heading1"/>
            </w:pPr>
            <w:r>
              <w:t>Languages</w:t>
            </w:r>
          </w:p>
          <w:p w14:paraId="329E1E6A" w14:textId="59B07C9E" w:rsidR="0034004F" w:rsidRPr="0034004F" w:rsidRDefault="0034004F" w:rsidP="0034004F">
            <w:pPr>
              <w:pStyle w:val="ListBullet"/>
              <w:numPr>
                <w:ilvl w:val="0"/>
                <w:numId w:val="0"/>
              </w:numPr>
              <w:spacing w:line="276" w:lineRule="auto"/>
              <w:jc w:val="both"/>
            </w:pPr>
            <w:r>
              <w:t>Kotlin</w:t>
            </w:r>
            <w:r>
              <w:t xml:space="preserve"> - </w:t>
            </w:r>
            <w:r>
              <w:t>C++/C#</w:t>
            </w:r>
            <w:r>
              <w:t xml:space="preserve"> - </w:t>
            </w:r>
            <w:r>
              <w:t>JavaScript</w:t>
            </w:r>
            <w:r>
              <w:t xml:space="preserve"> - </w:t>
            </w:r>
            <w:r>
              <w:t>Python</w:t>
            </w:r>
            <w:r>
              <w:t xml:space="preserve"> - </w:t>
            </w:r>
            <w:r>
              <w:t>HTML</w:t>
            </w:r>
            <w:r>
              <w:t xml:space="preserve"> - </w:t>
            </w:r>
            <w:r>
              <w:t>CSS</w:t>
            </w:r>
            <w:r>
              <w:t xml:space="preserve"> - </w:t>
            </w:r>
            <w:r>
              <w:t>SQL</w:t>
            </w:r>
          </w:p>
        </w:tc>
      </w:tr>
    </w:tbl>
    <w:p w14:paraId="71B2937A" w14:textId="77777777" w:rsidR="00643E15" w:rsidRPr="00643E15" w:rsidRDefault="00643E15" w:rsidP="00906720">
      <w:pPr>
        <w:pStyle w:val="ListBullet"/>
        <w:numPr>
          <w:ilvl w:val="0"/>
          <w:numId w:val="0"/>
        </w:numPr>
      </w:pPr>
    </w:p>
    <w:sectPr w:rsidR="00643E15" w:rsidRPr="00643E15" w:rsidSect="00996A8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14EB" w14:textId="77777777" w:rsidR="0034004F" w:rsidRDefault="0034004F" w:rsidP="00E16D14">
      <w:pPr>
        <w:spacing w:line="240" w:lineRule="auto"/>
      </w:pPr>
      <w:r>
        <w:separator/>
      </w:r>
    </w:p>
  </w:endnote>
  <w:endnote w:type="continuationSeparator" w:id="0">
    <w:p w14:paraId="1508F4D3" w14:textId="77777777" w:rsidR="0034004F" w:rsidRDefault="0034004F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6EE0" w14:textId="77777777" w:rsidR="0034004F" w:rsidRDefault="0034004F" w:rsidP="00E16D14">
      <w:pPr>
        <w:spacing w:line="240" w:lineRule="auto"/>
      </w:pPr>
      <w:r>
        <w:separator/>
      </w:r>
    </w:p>
  </w:footnote>
  <w:footnote w:type="continuationSeparator" w:id="0">
    <w:p w14:paraId="6186D274" w14:textId="77777777" w:rsidR="0034004F" w:rsidRDefault="0034004F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030575A"/>
    <w:multiLevelType w:val="hybridMultilevel"/>
    <w:tmpl w:val="D34C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56133"/>
    <w:multiLevelType w:val="multilevel"/>
    <w:tmpl w:val="EAE268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2332D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45150624"/>
    <w:multiLevelType w:val="hybridMultilevel"/>
    <w:tmpl w:val="8068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7033A"/>
    <w:multiLevelType w:val="hybridMultilevel"/>
    <w:tmpl w:val="10446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7793A73"/>
    <w:multiLevelType w:val="multilevel"/>
    <w:tmpl w:val="FE48A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2332D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1"/>
  </w:num>
  <w:num w:numId="2" w16cid:durableId="331644053">
    <w:abstractNumId w:val="7"/>
  </w:num>
  <w:num w:numId="3" w16cid:durableId="753747787">
    <w:abstractNumId w:val="2"/>
  </w:num>
  <w:num w:numId="4" w16cid:durableId="1895047714">
    <w:abstractNumId w:val="9"/>
  </w:num>
  <w:num w:numId="5" w16cid:durableId="1803503293">
    <w:abstractNumId w:val="0"/>
  </w:num>
  <w:num w:numId="6" w16cid:durableId="741491076">
    <w:abstractNumId w:val="8"/>
  </w:num>
  <w:num w:numId="7" w16cid:durableId="961034104">
    <w:abstractNumId w:val="5"/>
  </w:num>
  <w:num w:numId="8" w16cid:durableId="977566522">
    <w:abstractNumId w:val="4"/>
  </w:num>
  <w:num w:numId="9" w16cid:durableId="570237304">
    <w:abstractNumId w:val="3"/>
  </w:num>
  <w:num w:numId="10" w16cid:durableId="1927765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4F"/>
    <w:rsid w:val="00010CF9"/>
    <w:rsid w:val="000761F2"/>
    <w:rsid w:val="000A7F3C"/>
    <w:rsid w:val="00100EAC"/>
    <w:rsid w:val="0011640F"/>
    <w:rsid w:val="00174F67"/>
    <w:rsid w:val="00175471"/>
    <w:rsid w:val="00180710"/>
    <w:rsid w:val="00181381"/>
    <w:rsid w:val="001B7F78"/>
    <w:rsid w:val="001D09EE"/>
    <w:rsid w:val="001D7755"/>
    <w:rsid w:val="00222532"/>
    <w:rsid w:val="00285F5A"/>
    <w:rsid w:val="002E2F05"/>
    <w:rsid w:val="0030456C"/>
    <w:rsid w:val="0034004F"/>
    <w:rsid w:val="00377818"/>
    <w:rsid w:val="004D2889"/>
    <w:rsid w:val="00510684"/>
    <w:rsid w:val="005937B7"/>
    <w:rsid w:val="00615397"/>
    <w:rsid w:val="006157D4"/>
    <w:rsid w:val="00634A2D"/>
    <w:rsid w:val="00643E15"/>
    <w:rsid w:val="00661979"/>
    <w:rsid w:val="0069693F"/>
    <w:rsid w:val="006A0257"/>
    <w:rsid w:val="007E20FC"/>
    <w:rsid w:val="008411D8"/>
    <w:rsid w:val="00906720"/>
    <w:rsid w:val="0090734C"/>
    <w:rsid w:val="00907A85"/>
    <w:rsid w:val="00913EAF"/>
    <w:rsid w:val="00973401"/>
    <w:rsid w:val="00996A8A"/>
    <w:rsid w:val="00A25BA1"/>
    <w:rsid w:val="00A40DEC"/>
    <w:rsid w:val="00A66AFF"/>
    <w:rsid w:val="00AA353A"/>
    <w:rsid w:val="00B72538"/>
    <w:rsid w:val="00C46159"/>
    <w:rsid w:val="00CC0FFE"/>
    <w:rsid w:val="00CE3B09"/>
    <w:rsid w:val="00D45167"/>
    <w:rsid w:val="00E16D14"/>
    <w:rsid w:val="00E20E43"/>
    <w:rsid w:val="00E232AA"/>
    <w:rsid w:val="00E36C6B"/>
    <w:rsid w:val="00E557D1"/>
    <w:rsid w:val="00FA3628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BE27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1"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anw\AppData\Roaming\Microsoft\Templates\ATS%20Bold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D71D8A7A9E4CF5851D9207D166C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5FDF7-5AAD-4A5C-BBD2-203149FA95A4}"/>
      </w:docPartPr>
      <w:docPartBody>
        <w:p w:rsidR="00797D0D" w:rsidRDefault="00797D0D">
          <w:pPr>
            <w:pStyle w:val="F3D71D8A7A9E4CF5851D9207D166CF68"/>
          </w:pPr>
          <w:r>
            <w:t>Education</w:t>
          </w:r>
        </w:p>
      </w:docPartBody>
    </w:docPart>
    <w:docPart>
      <w:docPartPr>
        <w:name w:val="653A3DDE671B4FD9AAC87CA861298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2ECD7-585F-4F97-8E7D-182F0C630CA9}"/>
      </w:docPartPr>
      <w:docPartBody>
        <w:p w:rsidR="00797D0D" w:rsidRDefault="00797D0D">
          <w:pPr>
            <w:pStyle w:val="653A3DDE671B4FD9AAC87CA861298BA4"/>
          </w:pPr>
          <w:r w:rsidRPr="00FA7765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0D"/>
    <w:rsid w:val="00377818"/>
    <w:rsid w:val="0079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AF3EF41D594DBABE08F64DFCFB3DF5">
    <w:name w:val="7DAF3EF41D594DBABE08F64DFCFB3DF5"/>
  </w:style>
  <w:style w:type="paragraph" w:customStyle="1" w:styleId="52DE16C4EC22427FB53E27016173FFAC">
    <w:name w:val="52DE16C4EC22427FB53E27016173FFAC"/>
  </w:style>
  <w:style w:type="paragraph" w:customStyle="1" w:styleId="C81BC462C1624A74B39236D439450E56">
    <w:name w:val="C81BC462C1624A74B39236D439450E56"/>
  </w:style>
  <w:style w:type="paragraph" w:customStyle="1" w:styleId="1917F0B37E3D4429B8012D2FF63C8EF3">
    <w:name w:val="1917F0B37E3D4429B8012D2FF63C8EF3"/>
  </w:style>
  <w:style w:type="paragraph" w:customStyle="1" w:styleId="FCCCDD92B9DB4A0C911E30E2BA8CF6C5">
    <w:name w:val="FCCCDD92B9DB4A0C911E30E2BA8CF6C5"/>
  </w:style>
  <w:style w:type="paragraph" w:customStyle="1" w:styleId="C998D524015E44AF95E8D4E93E49978A">
    <w:name w:val="C998D524015E44AF95E8D4E93E49978A"/>
  </w:style>
  <w:style w:type="paragraph" w:customStyle="1" w:styleId="2670BA014E3A457384696A776102C30C">
    <w:name w:val="2670BA014E3A457384696A776102C30C"/>
  </w:style>
  <w:style w:type="paragraph" w:customStyle="1" w:styleId="09910037BA2648E8A9D0689F89DA1E3B">
    <w:name w:val="09910037BA2648E8A9D0689F89DA1E3B"/>
  </w:style>
  <w:style w:type="paragraph" w:customStyle="1" w:styleId="20E8FA9B47CA4932A44516A764FFD79C">
    <w:name w:val="20E8FA9B47CA4932A44516A764FFD79C"/>
  </w:style>
  <w:style w:type="paragraph" w:customStyle="1" w:styleId="35ECF862DED44504A7489F606E02B212">
    <w:name w:val="35ECF862DED44504A7489F606E02B212"/>
  </w:style>
  <w:style w:type="paragraph" w:customStyle="1" w:styleId="AF4A018E1255470980C42254DC123F5B">
    <w:name w:val="AF4A018E1255470980C42254DC123F5B"/>
  </w:style>
  <w:style w:type="paragraph" w:customStyle="1" w:styleId="4546E3FE45124E65ACB21F2C0C5447A1">
    <w:name w:val="4546E3FE45124E65ACB21F2C0C5447A1"/>
  </w:style>
  <w:style w:type="paragraph" w:customStyle="1" w:styleId="D7697EB4FD6441269A4BFE030F2871C6">
    <w:name w:val="D7697EB4FD6441269A4BFE030F2871C6"/>
  </w:style>
  <w:style w:type="paragraph" w:customStyle="1" w:styleId="B9E7EB0FA46141DCA923C99237110248">
    <w:name w:val="B9E7EB0FA46141DCA923C99237110248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BCDCB4C422A949BB91B03D1D2FB18234">
    <w:name w:val="BCDCB4C422A949BB91B03D1D2FB18234"/>
  </w:style>
  <w:style w:type="paragraph" w:customStyle="1" w:styleId="48BBB0A0D02B4364AE65D995F5759613">
    <w:name w:val="48BBB0A0D02B4364AE65D995F5759613"/>
  </w:style>
  <w:style w:type="paragraph" w:customStyle="1" w:styleId="F435900C981A417BA09AC9B8BE36A32B">
    <w:name w:val="F435900C981A417BA09AC9B8BE36A32B"/>
  </w:style>
  <w:style w:type="paragraph" w:customStyle="1" w:styleId="F3D71D8A7A9E4CF5851D9207D166CF68">
    <w:name w:val="F3D71D8A7A9E4CF5851D9207D166CF68"/>
  </w:style>
  <w:style w:type="paragraph" w:customStyle="1" w:styleId="FE9D5FE331A14ABEA5B83E07B8D9A9C9">
    <w:name w:val="FE9D5FE331A14ABEA5B83E07B8D9A9C9"/>
  </w:style>
  <w:style w:type="paragraph" w:customStyle="1" w:styleId="CCE7230BD0BC4B5A82879953939F0C68">
    <w:name w:val="CCE7230BD0BC4B5A82879953939F0C68"/>
  </w:style>
  <w:style w:type="paragraph" w:customStyle="1" w:styleId="23E75910DB2B4E719A4EEB4CFFEFC4CB">
    <w:name w:val="23E75910DB2B4E719A4EEB4CFFEFC4CB"/>
  </w:style>
  <w:style w:type="paragraph" w:customStyle="1" w:styleId="4D5D3E8FFD354C578B037AFB6EAD5E31">
    <w:name w:val="4D5D3E8FFD354C578B037AFB6EAD5E31"/>
  </w:style>
  <w:style w:type="paragraph" w:customStyle="1" w:styleId="02D41205006D431689438CA7B2508458">
    <w:name w:val="02D41205006D431689438CA7B2508458"/>
  </w:style>
  <w:style w:type="paragraph" w:customStyle="1" w:styleId="653A3DDE671B4FD9AAC87CA861298BA4">
    <w:name w:val="653A3DDE671B4FD9AAC87CA861298BA4"/>
  </w:style>
  <w:style w:type="paragraph" w:customStyle="1" w:styleId="145C3C9C264346239A388F5F43DD5877">
    <w:name w:val="145C3C9C264346239A388F5F43DD5877"/>
  </w:style>
  <w:style w:type="paragraph" w:customStyle="1" w:styleId="F9D138C152A848FCB0F404B863CA08D0">
    <w:name w:val="F9D138C152A848FCB0F404B863CA08D0"/>
  </w:style>
  <w:style w:type="paragraph" w:customStyle="1" w:styleId="14EB240670C54B0D9C40B813AF4C5B44">
    <w:name w:val="14EB240670C54B0D9C40B813AF4C5B44"/>
  </w:style>
  <w:style w:type="paragraph" w:customStyle="1" w:styleId="7D9BB874F8AF46D39141CFA5EFA0C9ED">
    <w:name w:val="7D9BB874F8AF46D39141CFA5EFA0C9ED"/>
  </w:style>
  <w:style w:type="paragraph" w:customStyle="1" w:styleId="72E036DD705449FA9712507D966451F2">
    <w:name w:val="72E036DD705449FA9712507D966451F2"/>
  </w:style>
  <w:style w:type="paragraph" w:customStyle="1" w:styleId="91ED43C2BB3D46A3982A1B44EDB7682F">
    <w:name w:val="91ED43C2BB3D46A3982A1B44EDB7682F"/>
  </w:style>
  <w:style w:type="paragraph" w:customStyle="1" w:styleId="1D2B08ED8578481DBB21D368FFB44B16">
    <w:name w:val="1D2B08ED8578481DBB21D368FFB44B16"/>
    <w:rsid w:val="00797D0D"/>
  </w:style>
  <w:style w:type="paragraph" w:customStyle="1" w:styleId="EF5012547A7748609FA9227AAE433D0C">
    <w:name w:val="EF5012547A7748609FA9227AAE433D0C"/>
    <w:rsid w:val="00797D0D"/>
  </w:style>
  <w:style w:type="paragraph" w:customStyle="1" w:styleId="853E7A2086F24574A98683EA0ED6E65D">
    <w:name w:val="853E7A2086F24574A98683EA0ED6E65D"/>
    <w:rsid w:val="00797D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FB6AF81682C41A2039355C3DAFFBC" ma:contentTypeVersion="4" ma:contentTypeDescription="Create a new document." ma:contentTypeScope="" ma:versionID="39712f35c819a36f34fb3fcef01fdc36">
  <xsd:schema xmlns:xsd="http://www.w3.org/2001/XMLSchema" xmlns:xs="http://www.w3.org/2001/XMLSchema" xmlns:p="http://schemas.microsoft.com/office/2006/metadata/properties" xmlns:ns3="6e6ded8e-05b0-49f9-90ea-3437c5687fca" targetNamespace="http://schemas.microsoft.com/office/2006/metadata/properties" ma:root="true" ma:fieldsID="8456ad8895cd7b44ea66a060b9ac40a4" ns3:_="">
    <xsd:import namespace="6e6ded8e-05b0-49f9-90ea-3437c5687f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ded8e-05b0-49f9-90ea-3437c5687f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EC261-E1A8-44C9-86EB-9B713B37503F}">
  <ds:schemaRefs>
    <ds:schemaRef ds:uri="6e6ded8e-05b0-49f9-90ea-3437c5687fca"/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46DFD97-B27E-4FDD-84E4-F656BD30A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ded8e-05b0-49f9-90ea-3437c5687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2025-10-10T22:00:00Z</dcterms:created>
  <dcterms:modified xsi:type="dcterms:W3CDTF">2025-10-10T22:00:00Z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0x01010001FFB6AF81682C41A2039355C3DAFFBC</vt:lpwstr>
  </property>
</Properties>
</file>